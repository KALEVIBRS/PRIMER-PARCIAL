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14:paraId="0C295E30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298B5D2D" w14:textId="1DBED472" w:rsidR="003D1B71" w:rsidRPr="00665F95" w:rsidRDefault="00F00404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52C13F75" wp14:editId="7CF007E9">
                  <wp:simplePos x="0" y="0"/>
                  <wp:positionH relativeFrom="column">
                    <wp:posOffset>-292100</wp:posOffset>
                  </wp:positionH>
                  <wp:positionV relativeFrom="paragraph">
                    <wp:posOffset>-318770</wp:posOffset>
                  </wp:positionV>
                  <wp:extent cx="2143125" cy="2143125"/>
                  <wp:effectExtent l="0" t="0" r="9525" b="9525"/>
                  <wp:wrapNone/>
                  <wp:docPr id="9" name="Imagen 9" descr="Emoji Feliz PNG Imágenes con Fondo Transparente | Descarga Gratuita en  Lovepik.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Emoji Feliz PNG Imágenes con Fondo Transparente | Descarga Gratuita en  Lovepik.c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214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62825F63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3E924337" w14:textId="201061E5" w:rsidR="003D1B71" w:rsidRPr="00665F95" w:rsidRDefault="00F00404" w:rsidP="00310F17">
            <w:pPr>
              <w:pStyle w:val="Ttulo"/>
            </w:pPr>
            <w:r>
              <w:t>METZI KALEVI</w:t>
            </w:r>
            <w:r w:rsidR="003D1B71" w:rsidRPr="00665F95">
              <w:rPr>
                <w:lang w:bidi="es-ES"/>
              </w:rPr>
              <w:br/>
            </w:r>
            <w:r>
              <w:t xml:space="preserve">REYES TREJO </w:t>
            </w:r>
          </w:p>
        </w:tc>
      </w:tr>
      <w:tr w:rsidR="003D1B71" w:rsidRPr="00CA16E3" w14:paraId="0B65E3B6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2A0F1CAC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20CBC608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4478E8B0" w14:textId="4D1582DD" w:rsidR="003D1B71" w:rsidRPr="00F20161" w:rsidRDefault="003D1B71" w:rsidP="00F20161">
            <w:pPr>
              <w:pStyle w:val="Ttulo2"/>
            </w:pPr>
            <w:r w:rsidRPr="00F20161">
              <w:t>Experiencia</w:t>
            </w:r>
            <w:r w:rsidR="00F00404">
              <w:t xml:space="preserve">  </w:t>
            </w:r>
          </w:p>
          <w:p w14:paraId="19FBE59C" w14:textId="60081815" w:rsidR="003D1B71" w:rsidRDefault="00F00404" w:rsidP="00F00404">
            <w:pPr>
              <w:pStyle w:val="Fechas"/>
              <w:spacing w:line="216" w:lineRule="auto"/>
            </w:pPr>
            <w:r>
              <w:t xml:space="preserve">En proceso de adquisición de experiencia laboral </w:t>
            </w:r>
          </w:p>
          <w:p w14:paraId="0E432721" w14:textId="4140E2BF" w:rsidR="00F00404" w:rsidRDefault="00F00404" w:rsidP="00F00404">
            <w:pPr>
              <w:pStyle w:val="Fechas"/>
              <w:spacing w:line="216" w:lineRule="auto"/>
            </w:pPr>
          </w:p>
          <w:p w14:paraId="71479758" w14:textId="628602A1" w:rsidR="00F00404" w:rsidRDefault="00F00404" w:rsidP="00F00404">
            <w:pPr>
              <w:pStyle w:val="Fechas"/>
              <w:spacing w:line="216" w:lineRule="auto"/>
            </w:pPr>
          </w:p>
          <w:p w14:paraId="4A1FB779" w14:textId="3DCE86C2" w:rsidR="00F00404" w:rsidRDefault="00F00404" w:rsidP="00F00404">
            <w:pPr>
              <w:pStyle w:val="Fechas"/>
              <w:spacing w:line="216" w:lineRule="auto"/>
            </w:pPr>
          </w:p>
          <w:p w14:paraId="3714863C" w14:textId="296E89C2" w:rsidR="00F00404" w:rsidRDefault="00F00404" w:rsidP="00F00404">
            <w:pPr>
              <w:pStyle w:val="Fechas"/>
              <w:spacing w:line="216" w:lineRule="auto"/>
            </w:pPr>
          </w:p>
          <w:p w14:paraId="10A7A8C7" w14:textId="0B0290D8" w:rsidR="00F00404" w:rsidRDefault="00F00404" w:rsidP="00F00404">
            <w:pPr>
              <w:pStyle w:val="Fechas"/>
              <w:spacing w:line="216" w:lineRule="auto"/>
            </w:pPr>
          </w:p>
          <w:p w14:paraId="7C7B6AEF" w14:textId="77777777" w:rsidR="00F00404" w:rsidRPr="00665F95" w:rsidRDefault="00F00404" w:rsidP="00F00404">
            <w:pPr>
              <w:pStyle w:val="Fechas"/>
              <w:spacing w:line="216" w:lineRule="auto"/>
            </w:pPr>
          </w:p>
          <w:sdt>
            <w:sdtPr>
              <w:id w:val="-1554227259"/>
              <w:placeholder>
                <w:docPart w:val="8FCEDAC74EEB4BCCAD9E1C1E78BEF050"/>
              </w:placeholder>
              <w:temporary/>
              <w:showingPlcHdr/>
              <w15:appearance w15:val="hidden"/>
            </w:sdtPr>
            <w:sdtEndPr/>
            <w:sdtContent>
              <w:p w14:paraId="6FA44944" w14:textId="77777777" w:rsidR="003D1B71" w:rsidRPr="00F20161" w:rsidRDefault="003D1B71" w:rsidP="00F20161">
                <w:pPr>
                  <w:pStyle w:val="Ttulo2"/>
                </w:pPr>
                <w:r w:rsidRPr="00F20161">
                  <w:t>Formación</w:t>
                </w:r>
              </w:p>
            </w:sdtContent>
          </w:sdt>
          <w:p w14:paraId="0C9BAD5E" w14:textId="22A343EB" w:rsidR="003D1B71" w:rsidRPr="00665F95" w:rsidRDefault="00F00404" w:rsidP="00665F95">
            <w:pPr>
              <w:pStyle w:val="Nombredelaescuela"/>
              <w:spacing w:line="216" w:lineRule="auto"/>
            </w:pPr>
            <w:r>
              <w:t>CECYT 12 JOSE MARIA MORELOS</w:t>
            </w:r>
            <w:r w:rsidR="003D1B71" w:rsidRPr="00665F95">
              <w:rPr>
                <w:lang w:bidi="es-ES"/>
              </w:rPr>
              <w:t xml:space="preserve">, </w:t>
            </w:r>
            <w:r>
              <w:t xml:space="preserve">CIUDAD DE MEXICO </w:t>
            </w:r>
          </w:p>
          <w:p w14:paraId="4B56A5C5" w14:textId="25C24312" w:rsidR="003D1B71" w:rsidRDefault="00F00404" w:rsidP="00665F95">
            <w:pPr>
              <w:pStyle w:val="Listaconvietas"/>
              <w:spacing w:line="216" w:lineRule="auto"/>
            </w:pPr>
            <w:r>
              <w:t>Soy egresada de la vocacional no.  12 de IPN, culmine la carrera como ¨</w:t>
            </w:r>
            <w:proofErr w:type="spellStart"/>
            <w:r>
              <w:t>tecnico</w:t>
            </w:r>
            <w:proofErr w:type="spellEnd"/>
            <w:r>
              <w:t xml:space="preserve"> en contaduría´ con un promedio de 8.4. Así mismo participando en proyectos de investigación escolares y elaboración de </w:t>
            </w:r>
            <w:proofErr w:type="gramStart"/>
            <w:r>
              <w:t>tesinas .</w:t>
            </w:r>
            <w:proofErr w:type="gramEnd"/>
            <w:r>
              <w:t xml:space="preserve"> Cumpliendo horas de servicio social.</w:t>
            </w:r>
          </w:p>
          <w:p w14:paraId="2893C0EA" w14:textId="77777777" w:rsidR="00F00404" w:rsidRPr="00665F95" w:rsidRDefault="00F00404" w:rsidP="00F00404">
            <w:pPr>
              <w:pStyle w:val="Listaconvietas"/>
              <w:numPr>
                <w:ilvl w:val="0"/>
                <w:numId w:val="0"/>
              </w:numPr>
              <w:spacing w:line="216" w:lineRule="auto"/>
              <w:ind w:left="360"/>
            </w:pPr>
          </w:p>
          <w:sdt>
            <w:sdtPr>
              <w:id w:val="-1730222568"/>
              <w:placeholder>
                <w:docPart w:val="9FC100FC2D1548A9B7F284B9F0D1395A"/>
              </w:placeholder>
              <w:temporary/>
              <w:showingPlcHdr/>
              <w15:appearance w15:val="hidden"/>
            </w:sdtPr>
            <w:sdtEndPr/>
            <w:sdtContent>
              <w:p w14:paraId="5622605D" w14:textId="77777777" w:rsidR="003D1B71" w:rsidRPr="00F20161" w:rsidRDefault="003D1B71" w:rsidP="00F20161">
                <w:pPr>
                  <w:pStyle w:val="Ttulo2"/>
                </w:pPr>
                <w:r w:rsidRPr="00F20161">
                  <w:t>Comunicación</w:t>
                </w:r>
              </w:p>
            </w:sdtContent>
          </w:sdt>
          <w:p w14:paraId="7FD7BBE7" w14:textId="4CC03400" w:rsidR="003D1B71" w:rsidRPr="00665F95" w:rsidRDefault="00F00404" w:rsidP="00665F95">
            <w:pPr>
              <w:spacing w:line="216" w:lineRule="auto"/>
            </w:pPr>
            <w:r>
              <w:t xml:space="preserve">Cuento con una gran capacidad de comunicación y resolución de problemas. Se atender las indicaciones que se me solicitan, </w:t>
            </w:r>
            <w:proofErr w:type="spellStart"/>
            <w:r>
              <w:t>asi</w:t>
            </w:r>
            <w:proofErr w:type="spellEnd"/>
            <w:r>
              <w:t xml:space="preserve"> </w:t>
            </w:r>
            <w:proofErr w:type="gramStart"/>
            <w:r>
              <w:t>como  también</w:t>
            </w:r>
            <w:proofErr w:type="gramEnd"/>
            <w:r>
              <w:t xml:space="preserve"> encontrar soluciones y comentarlas con mi equipo de trabajo. Soy una persona clara y concisa</w:t>
            </w:r>
          </w:p>
          <w:p w14:paraId="1250913F" w14:textId="17A1BE51" w:rsidR="003D1B71" w:rsidRPr="00F20161" w:rsidRDefault="00F00404" w:rsidP="00F20161">
            <w:pPr>
              <w:pStyle w:val="Ttulo2"/>
            </w:pPr>
            <w:r>
              <w:t>Valores</w:t>
            </w:r>
          </w:p>
          <w:p w14:paraId="37E0C8F9" w14:textId="48EC449D" w:rsidR="003D1B71" w:rsidRDefault="00F00404" w:rsidP="00665F95">
            <w:pPr>
              <w:spacing w:line="216" w:lineRule="auto"/>
            </w:pPr>
            <w:r>
              <w:t>Los valores que mas me identifican como persona son:</w:t>
            </w:r>
          </w:p>
          <w:p w14:paraId="2B1118D9" w14:textId="0ABA1637" w:rsidR="00F00404" w:rsidRDefault="00F00404" w:rsidP="00F00404">
            <w:pPr>
              <w:pStyle w:val="Prrafodelista"/>
              <w:numPr>
                <w:ilvl w:val="0"/>
                <w:numId w:val="16"/>
              </w:numPr>
              <w:spacing w:line="216" w:lineRule="auto"/>
            </w:pPr>
            <w:r>
              <w:t>Responsabilidad</w:t>
            </w:r>
          </w:p>
          <w:p w14:paraId="1FF2EE42" w14:textId="45E6B92F" w:rsidR="00F00404" w:rsidRDefault="00F00404" w:rsidP="00F00404">
            <w:pPr>
              <w:pStyle w:val="Prrafodelista"/>
              <w:numPr>
                <w:ilvl w:val="0"/>
                <w:numId w:val="16"/>
              </w:numPr>
              <w:spacing w:line="216" w:lineRule="auto"/>
            </w:pPr>
            <w:r>
              <w:t>Amabilidad</w:t>
            </w:r>
          </w:p>
          <w:p w14:paraId="3F5B2334" w14:textId="63401D67" w:rsidR="00F00404" w:rsidRDefault="00F00404" w:rsidP="00F00404">
            <w:pPr>
              <w:pStyle w:val="Prrafodelista"/>
              <w:numPr>
                <w:ilvl w:val="0"/>
                <w:numId w:val="16"/>
              </w:numPr>
              <w:spacing w:line="216" w:lineRule="auto"/>
            </w:pPr>
            <w:r>
              <w:t>Honestidad</w:t>
            </w:r>
          </w:p>
          <w:p w14:paraId="2DB4D81A" w14:textId="465B01DF" w:rsidR="00F00404" w:rsidRDefault="00F00404" w:rsidP="00F00404">
            <w:pPr>
              <w:pStyle w:val="Prrafodelista"/>
              <w:numPr>
                <w:ilvl w:val="0"/>
                <w:numId w:val="16"/>
              </w:numPr>
              <w:spacing w:line="216" w:lineRule="auto"/>
            </w:pPr>
            <w:r>
              <w:t xml:space="preserve">Respeto </w:t>
            </w:r>
          </w:p>
          <w:p w14:paraId="2C63AC91" w14:textId="70F90FB6" w:rsidR="00F00404" w:rsidRPr="00665F95" w:rsidRDefault="00F00404" w:rsidP="00F00404">
            <w:pPr>
              <w:pStyle w:val="Prrafodelista"/>
              <w:numPr>
                <w:ilvl w:val="0"/>
                <w:numId w:val="16"/>
              </w:numPr>
              <w:spacing w:line="216" w:lineRule="auto"/>
            </w:pPr>
            <w:r>
              <w:t xml:space="preserve">Empatía </w:t>
            </w:r>
          </w:p>
          <w:p w14:paraId="42A13EC5" w14:textId="77777777" w:rsidR="003D1B71" w:rsidRDefault="00F00404" w:rsidP="00F00404">
            <w:pPr>
              <w:pStyle w:val="Ttulo2"/>
            </w:pPr>
            <w:r>
              <w:t xml:space="preserve">Idiomas </w:t>
            </w:r>
          </w:p>
          <w:p w14:paraId="767F4423" w14:textId="3BFA908B" w:rsidR="00F00404" w:rsidRPr="00F00404" w:rsidRDefault="00F00404" w:rsidP="00F00404">
            <w:r>
              <w:t xml:space="preserve">Intermedio uno del idioma </w:t>
            </w:r>
            <w:proofErr w:type="spellStart"/>
            <w:r>
              <w:t>ingles</w:t>
            </w:r>
            <w:proofErr w:type="spellEnd"/>
            <w:r>
              <w:t>, (CENLEX)</w:t>
            </w:r>
          </w:p>
        </w:tc>
      </w:tr>
      <w:tr w:rsidR="003D1B71" w:rsidRPr="00CA16E3" w14:paraId="26C83E6E" w14:textId="77777777" w:rsidTr="003D1B71">
        <w:trPr>
          <w:trHeight w:val="1164"/>
        </w:trPr>
        <w:tc>
          <w:tcPr>
            <w:tcW w:w="720" w:type="dxa"/>
          </w:tcPr>
          <w:p w14:paraId="5EDD6D4B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6FB6CE94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14:paraId="531FF907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0CA165BA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57077BE5" w14:textId="77777777" w:rsidTr="003D1B71">
        <w:trPr>
          <w:trHeight w:val="543"/>
        </w:trPr>
        <w:tc>
          <w:tcPr>
            <w:tcW w:w="720" w:type="dxa"/>
          </w:tcPr>
          <w:p w14:paraId="6B0FBBBA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5A1D07F" w14:textId="77777777"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11356D3B" wp14:editId="49AC33F2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58E3CB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535B0BB" w14:textId="60E5A94A" w:rsidR="00F00404" w:rsidRPr="001259E4" w:rsidRDefault="00F00404" w:rsidP="00F00404">
            <w:pPr>
              <w:pStyle w:val="Informacin"/>
            </w:pPr>
            <w:r>
              <w:t xml:space="preserve">Villas de la laguna </w:t>
            </w:r>
          </w:p>
          <w:p w14:paraId="3BC870C7" w14:textId="0C66DAD4" w:rsidR="003D1B71" w:rsidRPr="00CA16E3" w:rsidRDefault="00F00404" w:rsidP="00F00404">
            <w:pPr>
              <w:pStyle w:val="Informacin"/>
              <w:rPr>
                <w:lang w:val="es-ES_tradnl"/>
              </w:rPr>
            </w:pPr>
            <w:r>
              <w:t xml:space="preserve">Estado de </w:t>
            </w:r>
            <w:proofErr w:type="spellStart"/>
            <w:r>
              <w:t>Mexico</w:t>
            </w:r>
            <w:proofErr w:type="spellEnd"/>
            <w:r>
              <w:t xml:space="preserve"> 55614</w:t>
            </w:r>
          </w:p>
          <w:p w14:paraId="139B5790" w14:textId="60F0FCD1" w:rsidR="003D1B71" w:rsidRPr="00CA16E3" w:rsidRDefault="003D1B71" w:rsidP="00380FD1">
            <w:pPr>
              <w:pStyle w:val="Informacin"/>
              <w:rPr>
                <w:lang w:val="es-ES_tradnl"/>
              </w:rPr>
            </w:pPr>
          </w:p>
        </w:tc>
        <w:tc>
          <w:tcPr>
            <w:tcW w:w="423" w:type="dxa"/>
            <w:vMerge/>
          </w:tcPr>
          <w:p w14:paraId="497AFDE9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0E6BC23E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02BA437" w14:textId="77777777" w:rsidTr="003D1B71">
        <w:trPr>
          <w:trHeight w:val="183"/>
        </w:trPr>
        <w:tc>
          <w:tcPr>
            <w:tcW w:w="720" w:type="dxa"/>
          </w:tcPr>
          <w:p w14:paraId="5528E2F2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1C974731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7292DE24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076105E4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720D7000" w14:textId="77777777" w:rsidTr="003D1B71">
        <w:trPr>
          <w:trHeight w:val="624"/>
        </w:trPr>
        <w:tc>
          <w:tcPr>
            <w:tcW w:w="720" w:type="dxa"/>
          </w:tcPr>
          <w:p w14:paraId="1547A827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90A8F4B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6E5197A3" wp14:editId="4B33486B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5A74E8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w2odDQAAKg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5283A1E" w14:textId="7081C667" w:rsidR="003D1B71" w:rsidRPr="00CA16E3" w:rsidRDefault="00F00404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5521782644</w:t>
            </w:r>
          </w:p>
        </w:tc>
        <w:tc>
          <w:tcPr>
            <w:tcW w:w="423" w:type="dxa"/>
            <w:vMerge/>
          </w:tcPr>
          <w:p w14:paraId="134A4CC5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246FDA10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40FD10AB" w14:textId="77777777" w:rsidTr="003D1B71">
        <w:trPr>
          <w:trHeight w:val="183"/>
        </w:trPr>
        <w:tc>
          <w:tcPr>
            <w:tcW w:w="720" w:type="dxa"/>
          </w:tcPr>
          <w:p w14:paraId="088EA830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3D6FA66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49510767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495C6EB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271B2266" w14:textId="77777777" w:rsidTr="003D1B71">
        <w:trPr>
          <w:trHeight w:val="633"/>
        </w:trPr>
        <w:tc>
          <w:tcPr>
            <w:tcW w:w="720" w:type="dxa"/>
          </w:tcPr>
          <w:p w14:paraId="47754E28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A442CCB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096E029F" wp14:editId="5C6747C1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7EFF4D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sk/HTMAABL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t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47766E7" w14:textId="22490999" w:rsidR="003D1B71" w:rsidRPr="00CA16E3" w:rsidRDefault="00F00404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kalevireyes@gmail.com</w:t>
            </w:r>
          </w:p>
        </w:tc>
        <w:tc>
          <w:tcPr>
            <w:tcW w:w="423" w:type="dxa"/>
            <w:vMerge/>
          </w:tcPr>
          <w:p w14:paraId="13B368D6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4C9A711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234E4814" w14:textId="77777777" w:rsidTr="003D1B71">
        <w:trPr>
          <w:trHeight w:val="174"/>
        </w:trPr>
        <w:tc>
          <w:tcPr>
            <w:tcW w:w="720" w:type="dxa"/>
          </w:tcPr>
          <w:p w14:paraId="57037A1F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B70D3A6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72745FB8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7588FC91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50A60998" w14:textId="77777777" w:rsidTr="003D1B71">
        <w:trPr>
          <w:trHeight w:val="633"/>
        </w:trPr>
        <w:tc>
          <w:tcPr>
            <w:tcW w:w="720" w:type="dxa"/>
          </w:tcPr>
          <w:p w14:paraId="0D2FF56B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3E6CEA9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0138A796" wp14:editId="7581CB41">
                      <wp:extent cx="338455" cy="346075"/>
                      <wp:effectExtent l="0" t="0" r="4445" b="0"/>
                      <wp:docPr id="23" name="Grupo 23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D0B68B0" id="Grupo 23" o:spid="_x0000_s1026" alt="icono de sitio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6" o:spid="_x0000_s1028" type="#_x0000_t75" alt="icono de sitio web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8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892D321" w14:textId="43DD680A" w:rsidR="003D1B71" w:rsidRPr="00CA16E3" w:rsidRDefault="00F00404" w:rsidP="00380FD1">
            <w:pPr>
              <w:pStyle w:val="Informacin"/>
              <w:rPr>
                <w:lang w:val="es-ES_tradnl"/>
              </w:rPr>
            </w:pPr>
            <w:proofErr w:type="spellStart"/>
            <w:r>
              <w:rPr>
                <w:lang w:val="es-ES_tradnl"/>
              </w:rPr>
              <w:t>Kale.vibrs</w:t>
            </w:r>
            <w:proofErr w:type="spellEnd"/>
          </w:p>
        </w:tc>
        <w:tc>
          <w:tcPr>
            <w:tcW w:w="423" w:type="dxa"/>
            <w:vMerge/>
          </w:tcPr>
          <w:p w14:paraId="43BA797F" w14:textId="77777777"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3D3D52D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81E22F3" w14:textId="77777777" w:rsidTr="00665F95">
        <w:trPr>
          <w:trHeight w:val="4071"/>
        </w:trPr>
        <w:tc>
          <w:tcPr>
            <w:tcW w:w="720" w:type="dxa"/>
          </w:tcPr>
          <w:p w14:paraId="0CCAFBCA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622A399D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14:paraId="08F135F2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28AF4CB2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14:paraId="672FBFC2" w14:textId="77777777"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19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43A2F6" w14:textId="77777777" w:rsidR="006A2411" w:rsidRDefault="006A2411" w:rsidP="00590471">
      <w:r>
        <w:separator/>
      </w:r>
    </w:p>
  </w:endnote>
  <w:endnote w:type="continuationSeparator" w:id="0">
    <w:p w14:paraId="7B34A9CE" w14:textId="77777777" w:rsidR="006A2411" w:rsidRDefault="006A2411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2388C4" w14:textId="77777777" w:rsidR="006A2411" w:rsidRDefault="006A2411" w:rsidP="00590471">
      <w:r>
        <w:separator/>
      </w:r>
    </w:p>
  </w:footnote>
  <w:footnote w:type="continuationSeparator" w:id="0">
    <w:p w14:paraId="01B8AE35" w14:textId="77777777" w:rsidR="006A2411" w:rsidRDefault="006A2411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F0DED" w14:textId="77777777" w:rsidR="00590471" w:rsidRPr="00665F95" w:rsidRDefault="00310F17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AEE3CFF" wp14:editId="50A6E3D1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04055B0" id="Grupo 26" o:spid="_x0000_s1026" alt="&quot;&quot;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N&#10;6TjWhiQSw7Y92l1sis6EMLqWTjawVZk5ARaWXlerhnM+jvAnhcFPVQpVPDvYqubJ1R2Ol4ktS7CX&#10;bOI3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49F20A5B"/>
    <w:multiLevelType w:val="hybridMultilevel"/>
    <w:tmpl w:val="D27A27F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5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404"/>
    <w:rsid w:val="00060042"/>
    <w:rsid w:val="0008685D"/>
    <w:rsid w:val="00090860"/>
    <w:rsid w:val="00112FD7"/>
    <w:rsid w:val="00150ABD"/>
    <w:rsid w:val="001946FC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E158A"/>
    <w:rsid w:val="00565C77"/>
    <w:rsid w:val="0056708E"/>
    <w:rsid w:val="005801E5"/>
    <w:rsid w:val="00590471"/>
    <w:rsid w:val="005D01FA"/>
    <w:rsid w:val="00653E17"/>
    <w:rsid w:val="00665F95"/>
    <w:rsid w:val="006A08E8"/>
    <w:rsid w:val="006A2411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A16E3"/>
    <w:rsid w:val="00CE1E3D"/>
    <w:rsid w:val="00D0373F"/>
    <w:rsid w:val="00D053FA"/>
    <w:rsid w:val="00DC3F0A"/>
    <w:rsid w:val="00E26AED"/>
    <w:rsid w:val="00E73AB8"/>
    <w:rsid w:val="00E90A60"/>
    <w:rsid w:val="00ED47F7"/>
    <w:rsid w:val="00EE7E09"/>
    <w:rsid w:val="00F00404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474FE0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BORATORIO%20A\AppData\Roaming\Microsoft\Template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FCEDAC74EEB4BCCAD9E1C1E78BEF0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227D4C-D8E1-482F-ABE1-0F88198268F1}"/>
      </w:docPartPr>
      <w:docPartBody>
        <w:p w:rsidR="00000000" w:rsidRDefault="00622F2D">
          <w:pPr>
            <w:pStyle w:val="8FCEDAC74EEB4BCCAD9E1C1E78BEF050"/>
          </w:pPr>
          <w:r w:rsidRPr="00F20161">
            <w:t>Formación</w:t>
          </w:r>
        </w:p>
      </w:docPartBody>
    </w:docPart>
    <w:docPart>
      <w:docPartPr>
        <w:name w:val="9FC100FC2D1548A9B7F284B9F0D139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81CB80-34DE-48CE-99EA-C2323DC3E35B}"/>
      </w:docPartPr>
      <w:docPartBody>
        <w:p w:rsidR="00000000" w:rsidRDefault="00622F2D">
          <w:pPr>
            <w:pStyle w:val="9FC100FC2D1548A9B7F284B9F0D1395A"/>
          </w:pPr>
          <w:r w:rsidRPr="00F20161">
            <w:t>Comunicación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1E7"/>
    <w:rsid w:val="00622F2D"/>
    <w:rsid w:val="00C55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2584753EA814484B6931BEA9C47C66B">
    <w:name w:val="92584753EA814484B6931BEA9C47C66B"/>
  </w:style>
  <w:style w:type="paragraph" w:customStyle="1" w:styleId="5CA4A0D5503F40138AC0FF1593CECDDE">
    <w:name w:val="5CA4A0D5503F40138AC0FF1593CECDDE"/>
  </w:style>
  <w:style w:type="paragraph" w:customStyle="1" w:styleId="9D9EE9BCACB24DB9ADACB41AFFF8D5E9">
    <w:name w:val="9D9EE9BCACB24DB9ADACB41AFFF8D5E9"/>
  </w:style>
  <w:style w:type="paragraph" w:customStyle="1" w:styleId="BCCE2231EA3B496CBD5DC5EB2D72D9D4">
    <w:name w:val="BCCE2231EA3B496CBD5DC5EB2D72D9D4"/>
  </w:style>
  <w:style w:type="paragraph" w:customStyle="1" w:styleId="02BDFAFFAD1A49039EDA606608B4DBF0">
    <w:name w:val="02BDFAFFAD1A49039EDA606608B4DBF0"/>
  </w:style>
  <w:style w:type="paragraph" w:customStyle="1" w:styleId="51393771676646B1A07F20583DCFCD5A">
    <w:name w:val="51393771676646B1A07F20583DCFCD5A"/>
  </w:style>
  <w:style w:type="paragraph" w:customStyle="1" w:styleId="65EB4BDED29F487D9EC82B3FA5E57DC3">
    <w:name w:val="65EB4BDED29F487D9EC82B3FA5E57DC3"/>
  </w:style>
  <w:style w:type="paragraph" w:customStyle="1" w:styleId="5D3C7186B0CE44A981FBDE0E77074F76">
    <w:name w:val="5D3C7186B0CE44A981FBDE0E77074F76"/>
  </w:style>
  <w:style w:type="paragraph" w:customStyle="1" w:styleId="175D49305F5843D6BB8E9C6FC51B62AF">
    <w:name w:val="175D49305F5843D6BB8E9C6FC51B62AF"/>
  </w:style>
  <w:style w:type="paragraph" w:customStyle="1" w:styleId="BCE1E8CFDC8B4928B6FEACB0C273D9F8">
    <w:name w:val="BCE1E8CFDC8B4928B6FEACB0C273D9F8"/>
  </w:style>
  <w:style w:type="paragraph" w:customStyle="1" w:styleId="C75EC1641AF6487AB22DD31B415BE869">
    <w:name w:val="C75EC1641AF6487AB22DD31B415BE869"/>
  </w:style>
  <w:style w:type="paragraph" w:customStyle="1" w:styleId="74625C545FD14FFFA379623833981617">
    <w:name w:val="74625C545FD14FFFA379623833981617"/>
  </w:style>
  <w:style w:type="paragraph" w:customStyle="1" w:styleId="A7C11D51D3A84F3D8C9F2E037B5C5927">
    <w:name w:val="A7C11D51D3A84F3D8C9F2E037B5C5927"/>
  </w:style>
  <w:style w:type="paragraph" w:customStyle="1" w:styleId="24F4D7781E3A4762AE93FEA1EC29066F">
    <w:name w:val="24F4D7781E3A4762AE93FEA1EC29066F"/>
  </w:style>
  <w:style w:type="paragraph" w:customStyle="1" w:styleId="DA40D4F15132481DB0732AA887D31575">
    <w:name w:val="DA40D4F15132481DB0732AA887D31575"/>
  </w:style>
  <w:style w:type="paragraph" w:customStyle="1" w:styleId="F9714F8C800F42C4954699C5A7F28484">
    <w:name w:val="F9714F8C800F42C4954699C5A7F28484"/>
  </w:style>
  <w:style w:type="paragraph" w:customStyle="1" w:styleId="E6C30BF0D9AE4DC9BF6EDF4D4BDC35EC">
    <w:name w:val="E6C30BF0D9AE4DC9BF6EDF4D4BDC35EC"/>
  </w:style>
  <w:style w:type="paragraph" w:customStyle="1" w:styleId="F59C67D1C6894A4F9D23F9FE5E39077B">
    <w:name w:val="F59C67D1C6894A4F9D23F9FE5E39077B"/>
  </w:style>
  <w:style w:type="paragraph" w:customStyle="1" w:styleId="FA3A152929B44956B5B7FBFFA6CA92EA">
    <w:name w:val="FA3A152929B44956B5B7FBFFA6CA92EA"/>
  </w:style>
  <w:style w:type="paragraph" w:customStyle="1" w:styleId="8FCEDAC74EEB4BCCAD9E1C1E78BEF050">
    <w:name w:val="8FCEDAC74EEB4BCCAD9E1C1E78BEF050"/>
  </w:style>
  <w:style w:type="paragraph" w:customStyle="1" w:styleId="01BE870B51D74C41B25B2E80D9D3131E">
    <w:name w:val="01BE870B51D74C41B25B2E80D9D3131E"/>
  </w:style>
  <w:style w:type="paragraph" w:customStyle="1" w:styleId="661B5C622E5143209C2AE01376CD3DA7">
    <w:name w:val="661B5C622E5143209C2AE01376CD3DA7"/>
  </w:style>
  <w:style w:type="paragraph" w:customStyle="1" w:styleId="A86347368717471EAB1E8B3577A64D8E">
    <w:name w:val="A86347368717471EAB1E8B3577A64D8E"/>
  </w:style>
  <w:style w:type="paragraph" w:customStyle="1" w:styleId="9FC100FC2D1548A9B7F284B9F0D1395A">
    <w:name w:val="9FC100FC2D1548A9B7F284B9F0D1395A"/>
  </w:style>
  <w:style w:type="paragraph" w:customStyle="1" w:styleId="F24FC1A2700E462FB6983048992D7B5C">
    <w:name w:val="F24FC1A2700E462FB6983048992D7B5C"/>
  </w:style>
  <w:style w:type="paragraph" w:customStyle="1" w:styleId="72F6C3F061EC4412BFCF62BAD68642F1">
    <w:name w:val="72F6C3F061EC4412BFCF62BAD68642F1"/>
  </w:style>
  <w:style w:type="paragraph" w:customStyle="1" w:styleId="BBF4559B5886439FACB830A79661D12E">
    <w:name w:val="BBF4559B5886439FACB830A79661D12E"/>
  </w:style>
  <w:style w:type="paragraph" w:customStyle="1" w:styleId="C202F356D9F0464E8AF44AA69FF8EEEC">
    <w:name w:val="C202F356D9F0464E8AF44AA69FF8EEEC"/>
  </w:style>
  <w:style w:type="paragraph" w:customStyle="1" w:styleId="E273A8FEF7734C119AB6C8EF1A342632">
    <w:name w:val="E273A8FEF7734C119AB6C8EF1A342632"/>
  </w:style>
  <w:style w:type="paragraph" w:customStyle="1" w:styleId="4060C8BD6A974FE583FDAA247CDF9173">
    <w:name w:val="4060C8BD6A974FE583FDAA247CDF9173"/>
  </w:style>
  <w:style w:type="paragraph" w:customStyle="1" w:styleId="87EBBB1BF38F4F15831A1A941D37F3BA">
    <w:name w:val="87EBBB1BF38F4F15831A1A941D37F3BA"/>
  </w:style>
  <w:style w:type="paragraph" w:customStyle="1" w:styleId="2B3D77C2DA0B4D24BA819EBFB449F515">
    <w:name w:val="2B3D77C2DA0B4D24BA819EBFB449F515"/>
  </w:style>
  <w:style w:type="paragraph" w:customStyle="1" w:styleId="026977429D5C4936BAA0E8F21819E4C6">
    <w:name w:val="026977429D5C4936BAA0E8F21819E4C6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6264BD734E364729A509ED4CEC80616F">
    <w:name w:val="6264BD734E364729A509ED4CEC80616F"/>
  </w:style>
  <w:style w:type="paragraph" w:customStyle="1" w:styleId="B23BD9F89F7443F4BE4F8C596E9D0F38">
    <w:name w:val="B23BD9F89F7443F4BE4F8C596E9D0F38"/>
    <w:rsid w:val="00C551E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</Template>
  <TotalTime>0</TotalTime>
  <Pages>1</Pages>
  <Words>148</Words>
  <Characters>816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2025-09-08T16:11:00Z</dcterms:created>
  <dcterms:modified xsi:type="dcterms:W3CDTF">2025-09-08T16:29:00Z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